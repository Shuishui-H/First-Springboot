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6CE47E5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华清远见实训日志要求</w:t>
      </w:r>
    </w:p>
    <w:p w14:paraId="2DFA140F">
      <w:pPr>
        <w:ind w:firstLine="0"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1、日志主要内容</w:t>
      </w:r>
    </w:p>
    <w:p w14:paraId="5E38AFE2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（1）当日课程主要内容</w:t>
      </w:r>
      <w:r>
        <w:rPr>
          <w:rFonts w:hint="eastAsia" w:ascii="Times New Roman" w:hAnsi="Times New Roman" w:cs="Times New Roman"/>
        </w:rPr>
        <w:t>（尽量详细整理）</w:t>
      </w:r>
    </w:p>
    <w:p w14:paraId="222E28BD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（2）当日课程收获</w:t>
      </w:r>
    </w:p>
    <w:p w14:paraId="1E9BFDC8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（3）当日课程感悟</w:t>
      </w:r>
    </w:p>
    <w:p w14:paraId="683C8DC2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）对授课意见或建议（若没有，可省略）</w:t>
      </w:r>
    </w:p>
    <w:p w14:paraId="243457A4">
      <w:pPr>
        <w:ind w:firstLine="482"/>
        <w:rPr>
          <w:rFonts w:ascii="Times New Roman" w:hAnsi="Times New Roman" w:cs="Times New Roman"/>
          <w:b/>
          <w:color w:val="FF0000"/>
        </w:rPr>
      </w:pPr>
      <w:r>
        <w:rPr>
          <w:rFonts w:hint="eastAsia" w:ascii="Times New Roman" w:hAnsi="Times New Roman" w:cs="Times New Roman"/>
          <w:b/>
          <w:color w:val="FF0000"/>
        </w:rPr>
        <w:t>【</w:t>
      </w:r>
      <w:r>
        <w:rPr>
          <w:rFonts w:ascii="Times New Roman" w:hAnsi="Times New Roman" w:cs="Times New Roman"/>
          <w:b/>
          <w:color w:val="FF0000"/>
        </w:rPr>
        <w:t>注：（1）~（4）为</w:t>
      </w:r>
      <w:r>
        <w:rPr>
          <w:rFonts w:hint="eastAsia" w:ascii="Times New Roman" w:hAnsi="Times New Roman" w:cs="Times New Roman"/>
          <w:b/>
          <w:color w:val="FF0000"/>
        </w:rPr>
        <w:t>必</w:t>
      </w:r>
      <w:r>
        <w:rPr>
          <w:rFonts w:ascii="Times New Roman" w:hAnsi="Times New Roman" w:cs="Times New Roman"/>
          <w:b/>
          <w:color w:val="FF0000"/>
        </w:rPr>
        <w:t>写部分，严禁抄袭，请务必注意。</w:t>
      </w:r>
      <w:r>
        <w:rPr>
          <w:rFonts w:hint="eastAsia" w:ascii="Times New Roman" w:hAnsi="Times New Roman" w:cs="Times New Roman"/>
          <w:b/>
          <w:color w:val="FF0000"/>
        </w:rPr>
        <w:t>】</w:t>
      </w:r>
    </w:p>
    <w:p w14:paraId="0CDF2177">
      <w:pPr>
        <w:ind w:firstLine="0" w:firstLineChars="0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、日志命名格式</w:t>
      </w:r>
      <w:r>
        <w:rPr>
          <w:rFonts w:hint="eastAsia" w:ascii="Times New Roman" w:hAnsi="Times New Roman" w:cs="Times New Roman"/>
          <w:b/>
        </w:rPr>
        <w:t>及发送方式</w:t>
      </w:r>
    </w:p>
    <w:p w14:paraId="11D6A50E">
      <w:pPr>
        <w:ind w:firstLine="472" w:firstLineChars="19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个人</w:t>
      </w:r>
      <w:r>
        <w:rPr>
          <w:rFonts w:hint="eastAsia" w:ascii="Times New Roman" w:hAnsi="Times New Roman" w:cs="Times New Roman"/>
          <w:b/>
        </w:rPr>
        <w:t>命名</w:t>
      </w:r>
      <w:r>
        <w:rPr>
          <w:rFonts w:ascii="Times New Roman" w:hAnsi="Times New Roman" w:cs="Times New Roman"/>
          <w:b/>
        </w:rPr>
        <w:t>：</w:t>
      </w:r>
      <w:r>
        <w:rPr>
          <w:rFonts w:hint="eastAsia" w:ascii="Times New Roman" w:hAnsi="Times New Roman" w:cs="Times New Roman"/>
          <w:b/>
        </w:rPr>
        <w:t xml:space="preserve">  </w:t>
      </w:r>
      <w:r>
        <w:rPr>
          <w:rFonts w:hint="eastAsia" w:ascii="Times New Roman" w:hAnsi="Times New Roman" w:cs="Times New Roman"/>
        </w:rPr>
        <w:t>“</w:t>
      </w:r>
      <w:r>
        <w:rPr>
          <w:rFonts w:ascii="Times New Roman" w:hAnsi="Times New Roman" w:cs="Times New Roman"/>
          <w:b/>
        </w:rPr>
        <w:t>名字</w:t>
      </w:r>
      <w:r>
        <w:rPr>
          <w:rFonts w:hint="eastAsia" w:ascii="Times New Roman" w:hAnsi="Times New Roman" w:cs="Times New Roman"/>
          <w:b/>
        </w:rPr>
        <w:t xml:space="preserve"> -</w:t>
      </w:r>
      <w:r>
        <w:rPr>
          <w:rFonts w:ascii="Times New Roman" w:hAnsi="Times New Roman" w:cs="Times New Roman"/>
          <w:b/>
        </w:rPr>
        <w:t>日期</w:t>
      </w:r>
      <w:r>
        <w:rPr>
          <w:rFonts w:hint="eastAsia" w:ascii="Times New Roman" w:hAnsi="Times New Roman" w:cs="Times New Roman"/>
          <w:b/>
        </w:rPr>
        <w:t>”，如“张维维-4. 22”</w:t>
      </w:r>
    </w:p>
    <w:p w14:paraId="64946897">
      <w:pPr>
        <w:ind w:firstLine="198" w:firstLineChars="82"/>
        <w:rPr>
          <w:rFonts w:ascii="Times New Roman" w:hAnsi="Times New Roman" w:cs="Times New Roman"/>
          <w:b/>
          <w:color w:val="FF0000"/>
        </w:rPr>
      </w:pPr>
      <w:r>
        <w:rPr>
          <w:rFonts w:hint="eastAsia" w:ascii="Times New Roman" w:hAnsi="Times New Roman" w:cs="Times New Roman"/>
          <w:b/>
          <w:color w:val="FF0000"/>
        </w:rPr>
        <w:t>小组长</w:t>
      </w:r>
      <w:r>
        <w:rPr>
          <w:rFonts w:ascii="Times New Roman" w:hAnsi="Times New Roman" w:cs="Times New Roman"/>
          <w:b/>
          <w:color w:val="FF0000"/>
        </w:rPr>
        <w:t>汇总</w:t>
      </w:r>
      <w:r>
        <w:rPr>
          <w:rFonts w:hint="eastAsia" w:ascii="Times New Roman" w:hAnsi="Times New Roman" w:cs="Times New Roman"/>
          <w:b/>
          <w:color w:val="FF0000"/>
        </w:rPr>
        <w:t>本组日志</w:t>
      </w:r>
      <w:r>
        <w:rPr>
          <w:rFonts w:ascii="Times New Roman" w:hAnsi="Times New Roman" w:cs="Times New Roman"/>
          <w:b/>
          <w:color w:val="FF0000"/>
        </w:rPr>
        <w:t>打包后</w:t>
      </w:r>
      <w:r>
        <w:rPr>
          <w:rFonts w:hint="eastAsia" w:ascii="Times New Roman" w:hAnsi="Times New Roman" w:cs="Times New Roman"/>
          <w:b/>
          <w:color w:val="FF0000"/>
        </w:rPr>
        <w:t>命名：组序</w:t>
      </w:r>
      <w:r>
        <w:rPr>
          <w:rFonts w:ascii="Times New Roman" w:hAnsi="Times New Roman" w:cs="Times New Roman"/>
          <w:b/>
          <w:color w:val="FF0000"/>
        </w:rPr>
        <w:t>—</w:t>
      </w:r>
      <w:r>
        <w:rPr>
          <w:rFonts w:hint="eastAsia" w:ascii="Times New Roman" w:hAnsi="Times New Roman" w:cs="Times New Roman"/>
          <w:b/>
          <w:color w:val="FF0000"/>
          <w:lang w:val="en-US" w:eastAsia="zh-CN"/>
        </w:rPr>
        <w:t>组长名字-</w:t>
      </w:r>
      <w:r>
        <w:rPr>
          <w:rFonts w:hint="eastAsia" w:ascii="Times New Roman" w:hAnsi="Times New Roman" w:cs="Times New Roman"/>
          <w:b/>
          <w:color w:val="FF0000"/>
        </w:rPr>
        <w:t>日期</w:t>
      </w:r>
      <w:r>
        <w:rPr>
          <w:rFonts w:ascii="Times New Roman" w:hAnsi="Times New Roman" w:cs="Times New Roman"/>
          <w:b/>
          <w:color w:val="FF0000"/>
        </w:rPr>
        <w:t>：</w:t>
      </w:r>
      <w:r>
        <w:rPr>
          <w:rFonts w:hint="eastAsia" w:ascii="Times New Roman" w:hAnsi="Times New Roman" w:cs="Times New Roman"/>
          <w:b/>
          <w:color w:val="FF0000"/>
        </w:rPr>
        <w:t>并“整理出</w:t>
      </w:r>
      <w:r>
        <w:rPr>
          <w:rFonts w:ascii="Times New Roman" w:hAnsi="Times New Roman" w:cs="Times New Roman"/>
          <w:b/>
          <w:color w:val="FF0000"/>
        </w:rPr>
        <w:t>（共n人，缺x人，列出未交名单）</w:t>
      </w:r>
      <w:r>
        <w:rPr>
          <w:rFonts w:hint="eastAsia" w:ascii="Times New Roman" w:hAnsi="Times New Roman" w:cs="Times New Roman"/>
          <w:b/>
          <w:color w:val="FF0000"/>
        </w:rPr>
        <w:t>” 如：</w:t>
      </w:r>
      <w:r>
        <w:rPr>
          <w:rFonts w:hint="eastAsia" w:ascii="Times New Roman" w:hAnsi="Times New Roman" w:cs="Times New Roman"/>
          <w:b/>
          <w:color w:val="FF0000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color w:val="FF0000"/>
        </w:rPr>
        <w:t>组-</w:t>
      </w:r>
      <w:r>
        <w:rPr>
          <w:rFonts w:hint="eastAsia" w:ascii="Times New Roman" w:hAnsi="Times New Roman" w:cs="Times New Roman"/>
          <w:b/>
          <w:color w:val="FF0000"/>
          <w:lang w:val="en-US" w:eastAsia="zh-CN"/>
        </w:rPr>
        <w:t>姓名</w:t>
      </w:r>
      <w:r>
        <w:rPr>
          <w:rFonts w:hint="eastAsia" w:ascii="Times New Roman" w:hAnsi="Times New Roman" w:cs="Times New Roman"/>
          <w:b/>
          <w:color w:val="FF0000"/>
        </w:rPr>
        <w:t>-4.22 （全齐）</w:t>
      </w:r>
    </w:p>
    <w:p w14:paraId="17A6D72C">
      <w:pPr>
        <w:ind w:firstLine="482"/>
        <w:rPr>
          <w:rFonts w:hint="default" w:ascii="Times New Roman" w:hAnsi="Times New Roman" w:cs="Times New Roman" w:eastAsiaTheme="minorEastAsia"/>
          <w:b/>
          <w:lang w:val="en-US" w:eastAsia="zh-CN"/>
        </w:rPr>
      </w:pPr>
      <w:r>
        <w:rPr>
          <w:rFonts w:hint="eastAsia" w:ascii="Times New Roman" w:hAnsi="Times New Roman" w:cs="Times New Roman"/>
          <w:b/>
        </w:rPr>
        <w:t>小组长打包本组日志</w:t>
      </w:r>
      <w:r>
        <w:rPr>
          <w:rFonts w:hint="eastAsia" w:ascii="Times New Roman" w:hAnsi="Times New Roman" w:cs="Times New Roman"/>
          <w:b/>
          <w:lang w:val="en-US" w:eastAsia="zh-CN"/>
        </w:rPr>
        <w:t>命名好上传到QQ实训群对应文件夹中</w:t>
      </w:r>
      <w:bookmarkStart w:id="0" w:name="_GoBack"/>
      <w:bookmarkEnd w:id="0"/>
    </w:p>
    <w:p w14:paraId="1A86259F">
      <w:pPr>
        <w:ind w:firstLine="0" w:firstLineChars="0"/>
        <w:rPr>
          <w:rFonts w:ascii="Times New Roman" w:hAnsi="Times New Roman" w:cs="Times New Roman"/>
          <w:b/>
          <w:sz w:val="30"/>
          <w:szCs w:val="30"/>
        </w:rPr>
      </w:pPr>
      <w:r>
        <w:rPr>
          <w:rFonts w:hint="eastAsia" w:ascii="Times New Roman" w:hAnsi="Times New Roman" w:cs="Times New Roman"/>
          <w:b/>
          <w:sz w:val="30"/>
          <w:szCs w:val="30"/>
        </w:rPr>
        <w:t>3.  提交时间</w:t>
      </w:r>
    </w:p>
    <w:p w14:paraId="7159EC04">
      <w:pPr>
        <w:ind w:firstLine="48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下次上课之前</w:t>
      </w:r>
    </w:p>
    <w:p w14:paraId="41160E0E">
      <w:pPr>
        <w:ind w:firstLine="881"/>
        <w:rPr>
          <w:rFonts w:ascii="华文新魏" w:hAnsi="Times New Roman" w:eastAsia="华文新魏" w:cs="Times New Roman"/>
          <w:b/>
          <w:color w:val="FF0000"/>
          <w:sz w:val="44"/>
          <w:szCs w:val="44"/>
        </w:rPr>
      </w:pPr>
      <w:r>
        <w:rPr>
          <w:rFonts w:hint="eastAsia" w:ascii="华文新魏" w:hAnsi="Times New Roman" w:eastAsia="华文新魏" w:cs="Times New Roman"/>
          <w:b/>
          <w:color w:val="FF0000"/>
          <w:sz w:val="44"/>
          <w:szCs w:val="44"/>
          <w:highlight w:val="yellow"/>
        </w:rPr>
        <w:t>希望通过实训，大家能学有所获！谢谢配合！</w:t>
      </w:r>
    </w:p>
    <w:p w14:paraId="7BE67EDE">
      <w:pPr>
        <w:ind w:firstLine="480"/>
        <w:rPr>
          <w:rFonts w:ascii="Times New Roman" w:hAnsi="Times New Roman" w:cs="Times New Roma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20" w:right="720" w:bottom="720" w:left="720" w:header="227" w:footer="34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C983F">
    <w:pPr>
      <w:pStyle w:val="7"/>
      <w:pBdr>
        <w:bottom w:val="single" w:color="auto" w:sz="4" w:space="1"/>
      </w:pBdr>
      <w:spacing w:line="240" w:lineRule="auto"/>
      <w:ind w:firstLine="0" w:firstLineChars="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                                    </w:t>
    </w:r>
    <w:r>
      <w:rPr>
        <w:rFonts w:hint="eastAsia" w:ascii="Times New Roman" w:hAnsi="Times New Roman" w:cs="Times New Roman"/>
      </w:rPr>
      <w:t xml:space="preserve">    </w:t>
    </w:r>
    <w:r>
      <w:rPr>
        <w:rFonts w:hint="eastAsia" w:ascii="Times New Roman" w:cs="Times New Roman"/>
      </w:rPr>
      <w:t>嵌入式</w:t>
    </w:r>
    <w:r>
      <w:rPr>
        <w:rFonts w:ascii="Times New Roman" w:cs="Times New Roman"/>
      </w:rPr>
      <w:t>学院</w:t>
    </w:r>
    <w:r>
      <w:rPr>
        <w:rFonts w:ascii="Times New Roman" w:hAnsi="Times New Roman" w:cs="Times New Roman"/>
      </w:rPr>
      <w:t>——</w:t>
    </w:r>
    <w:r>
      <w:rPr>
        <w:rFonts w:ascii="Times New Roman" w:cs="Times New Roman"/>
      </w:rPr>
      <w:t>华清远见旗下品牌：</w:t>
    </w:r>
    <w:r>
      <w:rPr>
        <w:rFonts w:ascii="Times New Roman" w:hAnsi="Times New Roman" w:cs="Times New Roman"/>
        <w:u w:val="single"/>
      </w:rPr>
      <w:t>http://www.embedu.org/</w:t>
    </w:r>
  </w:p>
  <w:p w14:paraId="42A41113">
    <w:pPr>
      <w:pStyle w:val="7"/>
      <w:spacing w:beforeLines="50" w:line="240" w:lineRule="auto"/>
      <w:ind w:firstLine="0" w:firstLineChars="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drawing>
        <wp:inline distT="0" distB="0" distL="0" distR="0">
          <wp:extent cx="1400175" cy="478155"/>
          <wp:effectExtent l="19050" t="0" r="9525" b="0"/>
          <wp:docPr id="2" name="图片 1" descr="D:\My Documents\桌面\嵌入式学院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D:\My Documents\桌面\嵌入式学院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0175" cy="47854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251A6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E4AE4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3707B">
    <w:pPr>
      <w:pStyle w:val="8"/>
      <w:spacing w:line="240" w:lineRule="auto"/>
      <w:ind w:firstLine="0" w:firstLineChars="0"/>
      <w:jc w:val="left"/>
      <w:rPr>
        <w:rFonts w:ascii="Times New Roman" w:hAnsi="Times New Roman" w:cs="Times New Roman"/>
      </w:rPr>
    </w:pPr>
    <w:r>
      <w:rPr>
        <w:rFonts w:ascii="Times New Roman" w:hAnsi="Times New Roman" w:eastAsia="宋体" w:cs="Times New Roman"/>
      </w:rPr>
      <w:drawing>
        <wp:inline distT="0" distB="0" distL="0" distR="0">
          <wp:extent cx="1600200" cy="676275"/>
          <wp:effectExtent l="19050" t="0" r="0" b="0"/>
          <wp:docPr id="1" name="图片 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 descr="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676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</w:rPr>
      <w:t xml:space="preserve">                                        </w:t>
    </w:r>
    <w:r>
      <w:rPr>
        <w:rFonts w:hint="eastAsia" w:ascii="Times New Roman" w:hAnsi="Times New Roman" w:cs="Times New Roman"/>
      </w:rPr>
      <w:t xml:space="preserve">   </w:t>
    </w:r>
    <w:r>
      <w:rPr>
        <w:rFonts w:ascii="Times New Roman" w:cs="Times New Roman"/>
      </w:rPr>
      <w:t>华清远见</w:t>
    </w:r>
    <w:r>
      <w:rPr>
        <w:rFonts w:ascii="Times New Roman" w:hAnsi="Times New Roman" w:cs="Times New Roman"/>
      </w:rPr>
      <w:t>——</w:t>
    </w:r>
    <w:r>
      <w:rPr>
        <w:rFonts w:ascii="Times New Roman" w:cs="Times New Roman"/>
      </w:rPr>
      <w:t>高端</w:t>
    </w:r>
    <w:r>
      <w:rPr>
        <w:rFonts w:ascii="Times New Roman" w:hAnsi="Times New Roman" w:cs="Times New Roman"/>
      </w:rPr>
      <w:t>IT</w:t>
    </w:r>
    <w:r>
      <w:rPr>
        <w:rFonts w:ascii="Times New Roman" w:cs="Times New Roman"/>
      </w:rPr>
      <w:t>就业培训专家</w:t>
    </w:r>
    <w:r>
      <w:rPr>
        <w:rFonts w:hint="eastAsia" w:ascii="Times New Roman" w:cs="Times New Roman"/>
      </w:rPr>
      <w:t>：</w:t>
    </w:r>
    <w:r>
      <w:rPr>
        <w:rFonts w:hint="eastAsia" w:ascii="Times New Roman" w:cs="Times New Roman"/>
        <w:u w:val="single"/>
      </w:rPr>
      <w:t>www.hqyj.com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59AEB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E006A">
    <w:pPr>
      <w:pStyle w:val="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WY1ZjhjZWU5MjI3NjBlMzYyN2QxZjZlOWFjOGYwMGIifQ=="/>
  </w:docVars>
  <w:rsids>
    <w:rsidRoot w:val="00164B7F"/>
    <w:rsid w:val="00013205"/>
    <w:rsid w:val="0001595F"/>
    <w:rsid w:val="00017F98"/>
    <w:rsid w:val="000252E1"/>
    <w:rsid w:val="000261AE"/>
    <w:rsid w:val="00077B79"/>
    <w:rsid w:val="00094CC7"/>
    <w:rsid w:val="000C1ACA"/>
    <w:rsid w:val="000D2B5E"/>
    <w:rsid w:val="000E4838"/>
    <w:rsid w:val="00100E9D"/>
    <w:rsid w:val="00106A60"/>
    <w:rsid w:val="00114041"/>
    <w:rsid w:val="00131CCF"/>
    <w:rsid w:val="00164B7F"/>
    <w:rsid w:val="00176239"/>
    <w:rsid w:val="001A1CAF"/>
    <w:rsid w:val="001C21F4"/>
    <w:rsid w:val="001C3221"/>
    <w:rsid w:val="001D2F45"/>
    <w:rsid w:val="001F51C5"/>
    <w:rsid w:val="002021F0"/>
    <w:rsid w:val="00211437"/>
    <w:rsid w:val="002273C0"/>
    <w:rsid w:val="002441B6"/>
    <w:rsid w:val="00247E28"/>
    <w:rsid w:val="002541A2"/>
    <w:rsid w:val="0025564E"/>
    <w:rsid w:val="00272966"/>
    <w:rsid w:val="00276FCB"/>
    <w:rsid w:val="00285ECA"/>
    <w:rsid w:val="00287563"/>
    <w:rsid w:val="00296C94"/>
    <w:rsid w:val="002B53D9"/>
    <w:rsid w:val="002D0F33"/>
    <w:rsid w:val="003053A4"/>
    <w:rsid w:val="00317548"/>
    <w:rsid w:val="003202D7"/>
    <w:rsid w:val="0032113A"/>
    <w:rsid w:val="00332817"/>
    <w:rsid w:val="00351A02"/>
    <w:rsid w:val="00354D80"/>
    <w:rsid w:val="003B503E"/>
    <w:rsid w:val="003F5F9B"/>
    <w:rsid w:val="00411215"/>
    <w:rsid w:val="0044297C"/>
    <w:rsid w:val="00451521"/>
    <w:rsid w:val="004704EF"/>
    <w:rsid w:val="0047228D"/>
    <w:rsid w:val="004A2374"/>
    <w:rsid w:val="004B3253"/>
    <w:rsid w:val="004B67B1"/>
    <w:rsid w:val="004C1369"/>
    <w:rsid w:val="004C785C"/>
    <w:rsid w:val="004D272E"/>
    <w:rsid w:val="004D7E1B"/>
    <w:rsid w:val="004E4EA1"/>
    <w:rsid w:val="004F3746"/>
    <w:rsid w:val="004F4F2F"/>
    <w:rsid w:val="004F6921"/>
    <w:rsid w:val="005051B4"/>
    <w:rsid w:val="0051509E"/>
    <w:rsid w:val="0052354D"/>
    <w:rsid w:val="0055511B"/>
    <w:rsid w:val="00556E7B"/>
    <w:rsid w:val="00557353"/>
    <w:rsid w:val="005857AF"/>
    <w:rsid w:val="005B3E4B"/>
    <w:rsid w:val="005C07C9"/>
    <w:rsid w:val="005E2C3D"/>
    <w:rsid w:val="005E51AA"/>
    <w:rsid w:val="005E7A5C"/>
    <w:rsid w:val="005F655B"/>
    <w:rsid w:val="00605440"/>
    <w:rsid w:val="00637C05"/>
    <w:rsid w:val="00652472"/>
    <w:rsid w:val="00660030"/>
    <w:rsid w:val="00665980"/>
    <w:rsid w:val="00682319"/>
    <w:rsid w:val="00684D74"/>
    <w:rsid w:val="006A5F01"/>
    <w:rsid w:val="006A6177"/>
    <w:rsid w:val="006B7981"/>
    <w:rsid w:val="006C3778"/>
    <w:rsid w:val="006E5F77"/>
    <w:rsid w:val="00703485"/>
    <w:rsid w:val="0070428A"/>
    <w:rsid w:val="00707479"/>
    <w:rsid w:val="0073133B"/>
    <w:rsid w:val="00736F16"/>
    <w:rsid w:val="00745672"/>
    <w:rsid w:val="00780195"/>
    <w:rsid w:val="007A7956"/>
    <w:rsid w:val="007C1F8B"/>
    <w:rsid w:val="007C27CE"/>
    <w:rsid w:val="00806CE6"/>
    <w:rsid w:val="00813490"/>
    <w:rsid w:val="008552DE"/>
    <w:rsid w:val="0086278D"/>
    <w:rsid w:val="0088007E"/>
    <w:rsid w:val="00885F08"/>
    <w:rsid w:val="008B7C56"/>
    <w:rsid w:val="008C6A53"/>
    <w:rsid w:val="008D1643"/>
    <w:rsid w:val="008D7CBC"/>
    <w:rsid w:val="008F57A6"/>
    <w:rsid w:val="00917A0C"/>
    <w:rsid w:val="00932018"/>
    <w:rsid w:val="00950BD2"/>
    <w:rsid w:val="009528A7"/>
    <w:rsid w:val="00972CCC"/>
    <w:rsid w:val="00972DF8"/>
    <w:rsid w:val="00992432"/>
    <w:rsid w:val="00992E5D"/>
    <w:rsid w:val="009B3DAB"/>
    <w:rsid w:val="009D7C42"/>
    <w:rsid w:val="009E0F04"/>
    <w:rsid w:val="00A24153"/>
    <w:rsid w:val="00A9298D"/>
    <w:rsid w:val="00A96AEB"/>
    <w:rsid w:val="00AE0254"/>
    <w:rsid w:val="00AE744D"/>
    <w:rsid w:val="00B02A7C"/>
    <w:rsid w:val="00B518E7"/>
    <w:rsid w:val="00B81B3D"/>
    <w:rsid w:val="00B84651"/>
    <w:rsid w:val="00B86D6C"/>
    <w:rsid w:val="00B9323F"/>
    <w:rsid w:val="00BA72C2"/>
    <w:rsid w:val="00BD32DA"/>
    <w:rsid w:val="00BE0472"/>
    <w:rsid w:val="00BE69A4"/>
    <w:rsid w:val="00BF5327"/>
    <w:rsid w:val="00C47214"/>
    <w:rsid w:val="00C55A2D"/>
    <w:rsid w:val="00C93841"/>
    <w:rsid w:val="00CA0F6B"/>
    <w:rsid w:val="00CA3FE1"/>
    <w:rsid w:val="00CB1C97"/>
    <w:rsid w:val="00CC4C06"/>
    <w:rsid w:val="00D063BF"/>
    <w:rsid w:val="00D261FC"/>
    <w:rsid w:val="00D5605E"/>
    <w:rsid w:val="00D61462"/>
    <w:rsid w:val="00D629FB"/>
    <w:rsid w:val="00D66EB5"/>
    <w:rsid w:val="00D81A7C"/>
    <w:rsid w:val="00D83708"/>
    <w:rsid w:val="00D964ED"/>
    <w:rsid w:val="00DA5D3E"/>
    <w:rsid w:val="00DF25A3"/>
    <w:rsid w:val="00DF43DA"/>
    <w:rsid w:val="00DF669A"/>
    <w:rsid w:val="00E03690"/>
    <w:rsid w:val="00E065BC"/>
    <w:rsid w:val="00E3149C"/>
    <w:rsid w:val="00E70DCF"/>
    <w:rsid w:val="00E75447"/>
    <w:rsid w:val="00E877D0"/>
    <w:rsid w:val="00E92D4D"/>
    <w:rsid w:val="00EA0320"/>
    <w:rsid w:val="00ED1DDE"/>
    <w:rsid w:val="00ED5306"/>
    <w:rsid w:val="00F114C2"/>
    <w:rsid w:val="00F401EC"/>
    <w:rsid w:val="00F57BAD"/>
    <w:rsid w:val="00F97516"/>
    <w:rsid w:val="00F97A5A"/>
    <w:rsid w:val="03161300"/>
    <w:rsid w:val="08030D09"/>
    <w:rsid w:val="0CD158B9"/>
    <w:rsid w:val="0D8E47FE"/>
    <w:rsid w:val="12470953"/>
    <w:rsid w:val="1E66348E"/>
    <w:rsid w:val="212018F1"/>
    <w:rsid w:val="2F66272C"/>
    <w:rsid w:val="34095193"/>
    <w:rsid w:val="388E364B"/>
    <w:rsid w:val="3C911FC6"/>
    <w:rsid w:val="3ED146F3"/>
    <w:rsid w:val="470E2AA2"/>
    <w:rsid w:val="4B731B59"/>
    <w:rsid w:val="55155943"/>
    <w:rsid w:val="57FF6692"/>
    <w:rsid w:val="61562FFE"/>
    <w:rsid w:val="674A552C"/>
    <w:rsid w:val="69290075"/>
    <w:rsid w:val="6A1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120" w:after="120" w:line="578" w:lineRule="auto"/>
      <w:ind w:firstLine="0" w:firstLineChars="0"/>
      <w:jc w:val="center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20" w:after="120" w:line="415" w:lineRule="auto"/>
      <w:ind w:firstLine="0" w:firstLineChars="0"/>
      <w:jc w:val="center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20" w:after="120"/>
      <w:ind w:firstLine="0" w:firstLineChars="0"/>
      <w:jc w:val="center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7" w:lineRule="auto"/>
      <w:ind w:firstLine="0"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Hyperlink"/>
    <w:basedOn w:val="10"/>
    <w:unhideWhenUsed/>
    <w:qFormat/>
    <w:uiPriority w:val="99"/>
    <w:rPr>
      <w:color w:val="0000FF" w:themeColor="hyperlink"/>
      <w:u w:val="single"/>
    </w:rPr>
  </w:style>
  <w:style w:type="character" w:customStyle="1" w:styleId="12">
    <w:name w:val="页眉 Char"/>
    <w:basedOn w:val="10"/>
    <w:link w:val="8"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7"/>
    <w:semiHidden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6"/>
    <w:semiHidden/>
    <w:qFormat/>
    <w:uiPriority w:val="99"/>
    <w:rPr>
      <w:sz w:val="18"/>
      <w:szCs w:val="18"/>
    </w:rPr>
  </w:style>
  <w:style w:type="character" w:customStyle="1" w:styleId="15">
    <w:name w:val="标题 1 Char"/>
    <w:basedOn w:val="10"/>
    <w:link w:val="2"/>
    <w:qFormat/>
    <w:uiPriority w:val="9"/>
    <w:rPr>
      <w:rFonts w:eastAsia="Times New Roman"/>
      <w:b/>
      <w:bCs/>
      <w:kern w:val="44"/>
      <w:sz w:val="44"/>
      <w:szCs w:val="44"/>
    </w:rPr>
  </w:style>
  <w:style w:type="character" w:customStyle="1" w:styleId="16">
    <w:name w:val="标题 2 Char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Char"/>
    <w:basedOn w:val="10"/>
    <w:link w:val="4"/>
    <w:qFormat/>
    <w:uiPriority w:val="9"/>
    <w:rPr>
      <w:b/>
      <w:bCs/>
      <w:sz w:val="28"/>
      <w:szCs w:val="32"/>
    </w:rPr>
  </w:style>
  <w:style w:type="character" w:customStyle="1" w:styleId="18">
    <w:name w:val="标题 4 Char"/>
    <w:basedOn w:val="10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326;&#28165;&#36828;&#35265;\&#21508;&#31181;&#27169;&#26495;\&#23884;&#20837;&#24335;&#23398;&#38498;&#25991;&#26723;&#27169;&#29256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嵌入式学院文档模版</Template>
  <Company>微软中国</Company>
  <Pages>1</Pages>
  <Words>244</Words>
  <Characters>252</Characters>
  <Lines>2</Lines>
  <Paragraphs>1</Paragraphs>
  <TotalTime>755</TotalTime>
  <ScaleCrop>false</ScaleCrop>
  <LinksUpToDate>false</LinksUpToDate>
  <CharactersWithSpaces>261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2016-06-19T12:17:00Z</dcterms:created>
  <dc:creator>Sky123.Org</dc:creator>
  <cp:lastModifiedBy>天空</cp:lastModifiedBy>
  <cp:lastPrinted>2016-04-05T10:26:00Z</cp:lastPrinted>
  <dcterms:modified xsi:type="dcterms:W3CDTF">2026-06-08T08:54:10Z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4B52FD9DB3A14CA8B0256B3F1C4FA431_12</vt:lpwstr>
  </property>
</Properties>
</file>